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&lt;html lang="uk" data-theme="dark"&gt;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&lt;title&gt;Студія Рингтонів&lt;/title&gt;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:root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--bg-color: #0f172a;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--card-bg: #1e293b;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--primary: #8b5cf6;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--primary-hover: #7c3aed;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--accent: #06b6d4;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--text: #f8fafc;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--text-secondary: #94a3b8;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--border: #334155;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--canvas-bg: #090d16;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[data-theme="light"]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--bg-color: #f1f5f9;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--card-bg: #ffffff;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--primary: #7c3aed;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--primary-hover: #6d28d9;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--accent: #0284c7;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--text: #0f172a;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--text-secondary: #64748b;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--border: #cbd5e1;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--canvas-bg: #f8fafc;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*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box-sizing: border-box;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margin: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padding: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font-family: 'Segoe UI', Tahoma, Geneva, Verdana, sans-serif;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transition: background-color 0.3s, color 0.3s, border-color 0.3s;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body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background-color: var(--bg-color);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color: var(--text);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min-height: 100vh;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flex-direction: column;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padding: 2rem 1rem;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.container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max-width: 650px;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var(--card-bg);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border: 1px solid var(--border);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border-radius: 16px;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padding: 2rem;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box-shadow: 0 10px 25px -5px rgba(0, 0, 0, 0.15);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.header-top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justify-content: space-between;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margin-bottom: 1.5rem;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h1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font-size: 1.8rem;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linear-gradient(to right, var(--primary), var(--accent));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-webkit-background-clip: text;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-webkit-text-fill-color: transparent;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.theme-btn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transparent;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border: 1px solid var(--border);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color: var(--text);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padding: 0.5rem 0.8rem;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border-radius: 8px;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font-size: 1rem;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.theme-btn:hover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border-color: var(--primary);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p.subtitle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color: var(--text-secondary);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margin-bottom: 2rem;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font-size: 0.95rem;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/* Upload Section */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.upload-area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border: 2px dashed var(--border);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border-radius: 12px;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padding: 2.5rem 2rem;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transition: all 0.3s ease;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.upload-area:hover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border-color: var(--primary);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rgba(139, 92, 246, 0.05);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.upload-area input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position: absolute;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top: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left: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height: 100%;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opacity: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.upload-icon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font-size: 2.5rem;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margin-bottom: 0.5rem;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/* Editor Section */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#editor-section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display: none;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.track-info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var(--canvas-bg);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padding: 0.8rem 1rem;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border-radius: 8px;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margin-bottom: 1.5rem;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font-size: 0.9rem;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border: 1px solid var(--border);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.track-info span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color: var(--accent);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/* Waveform Canvas Container */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.waveform-container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position: relative;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var(--canvas-bg);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border: 1px solid var(--border);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border-radius: 8px;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overflow: hidden;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margin-bottom: 1.5rem;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height: 120px;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canvas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width: 100%;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height: 100%;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display: block;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/* Range Sliders Container */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.controls-group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margin-bottom: 1.2rem;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label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display: block;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font-size: 0.85rem;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color: var(--text-secondary);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margin-bottom: 0.3rem;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.range-container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gap: 1rem;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input[type="range"]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flex: 1;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accent-color: var(--primary);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.time-display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font-family: monospace;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font-size: 0.95rem;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var(--canvas-bg);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padding: 0.3rem 0.6rem;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border-radius: 4px;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border: 1px solid var(--border);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min-width: 65px;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text-align: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/* Effects Checkboxes */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.effects-group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gap: 1.5rem;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margin: 1.5rem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font-size: 0.9rem;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color: var(--text-secondary);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.effects-group label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align-items: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gap: 0.5rem;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color: var(--text);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.effects-group input[type="checkbox"]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accent-color: var(--primary);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width: 16px;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height: 16px;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.btn-container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gap: 1rem;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margin-top: 1.5rem;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button.action-btn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flex: 1;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padding: 0.8rem 1.2rem;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border: none;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border-radius: 8px;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font-size: 1rem;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font-weight: 600;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cursor: pointer;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transition: all 0.2s;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.btn-primary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var(--primary);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color: white;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.btn-primary:hover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var(--primary-hover);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.btn-secondary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transparent;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color: var(--text);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border: 1px solid var(--border);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.btn-secondary:hover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background: var(--border);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&lt;div class="container"&gt;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&lt;div class="header-top"&gt;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&lt;h1&gt;Студія Рингтонів&lt;/h1&gt;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&lt;p class="subtitle" style="margin-bottom: 0;"&gt;Створи власний дзвінок легко та швидко&lt;/p&gt;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&lt;button class="theme-btn" id="themeToggle" title="Змінити тему"&gt;🌞 / 🌙&lt;/button&gt;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&lt;!-- Зона завантаження --&gt;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&lt;div class="upload-area" id="uploadArea"&gt;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&lt;div class="upload-icon"&gt;🎵&lt;/div&gt;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&lt;p&gt;&lt;strong&gt;Обери аудіофайл&lt;/strong&gt; або перетягни його сюди&lt;/p&gt;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&lt;p style="font-size: 0.8rem; color: var(--text-secondary); margin-top: 0.3rem;"&gt;MP3, WAV, OGG&lt;/p&gt;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&lt;input type="file" id="audioFile" accept="audio/*"&gt;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&lt;!-- Редактор --&gt;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&lt;div id="editor-section"&gt;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&lt;div class="track-info"&gt;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Файл:&lt;span id="fileName"&gt;-&lt;/span&gt; | Тривалість:&lt;span id="fileDuration"&gt;0:00&lt;/span&gt;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&lt;!-- Візуалізація хвилі --&gt;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&lt;div class="waveform-container"&gt;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&lt;canvas id="waveformCanvas"&gt;&lt;/canvas&gt;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&lt;div class="controls-group"&gt;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&lt;label&gt;Початок фрагмента&lt;/label&gt;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&lt;div class="range-container"&gt;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&lt;input type="range" id="startRange" min="0" max="100" value="0" step="0.1"&gt;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&lt;div class="time-display" id="startDisplay"&gt;0:00&lt;/div&gt;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&lt;div class="controls-group"&gt;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&lt;label&gt;Кінець фрагмента&lt;/label&gt;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&lt;div class="range-container"&gt;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&lt;input type="range" id="endRange" min="0" max="100" value="30" step="0.1"&gt;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&lt;div class="time-display" id="endDisplay"&gt;0:30&lt;/div&gt;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&lt;!-- Додаткові ефекти --&gt;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&lt;div class="effects-group"&gt;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&lt;label&gt;&lt;input type="checkbox" id="fadeInCheck" checked&gt; Плавне наростання (Fade-In)&lt;/label&gt;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&lt;label&gt;&lt;input type="checkbox" id="fadeOutCheck" checked&gt; Плавне затухання (Fade-Out)&lt;/label&gt;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&lt;div class="btn-container"&gt;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&lt;button class="action-btn btn-secondary" id="playBtn"&gt;▶ Прослухати&lt;/button&gt;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&lt;button class="action-btn btn-primary" id="saveBtn"&gt;💾 Зберегти рингтон&lt;/button&gt;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&lt;!-- Прихований аудіоелемент для відтворення --&gt;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&lt;audio id="audioElement"&gt;&lt;/audio&gt;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&lt;script&gt;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themeToggle = document.getElementById('themeToggle');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htmlElement = document.documentElement;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themeToggle.addEventListener('click', ()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currentTheme = htmlElement.getAttribute('data-theme');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newTheme = currentTheme === 'dark' ? 'light' : 'dark';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htmlElement.setAttribute('data-theme', newTheme);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drawWaveform();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const audioFile = document.getElementById('audioFile');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uploadArea = document.getElementById('uploadArea');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editorSection = document.getElementById('editor-section');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audioElement = document.getElementById('audioElement');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fileNameSpan = document.getElementById('fileName');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fileDurationSpan = document.getElementById('fileDuration');</w:t>
      </w:r>
      <w:r>
        <w:rPr>
          <w:u w:color="auto"/>
        </w:rPr>
        <w:t>﻿</w:t>
        <w:cr/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startRange = document.getElementById('startRange');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endRange = document.getElementById('endRange');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startDisplay = document.getElementById('startDisplay');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endDisplay = document.getElementById('endDisplay');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playBtn = document.getElementById('playBtn');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saveBtn = document.getElementById('saveBtn');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canvas = document.getElementById('waveformCanvas');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const canvasCtx = canvas.getContext('2d');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let audioContext = null;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let audioBuffer = null;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let originalFile = null;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let audioUrl = '';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function formatTime(seconds)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mins = Math.floor(seconds / 60);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secs = Math.floor(seconds % 60);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return `${mins}:${secs&lt;10 ? '0' : ''}${secs}`;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audioFile.addEventListener('change', async (e)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file = e.target.files[0];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if (!file) return;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originalFile = file;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fileNameSpan.textContent = file.name;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audioUrl = URL.createObjectURL(file);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audioElement.src = audioUrl;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const arrayBuffer = await file.arrayBuffer();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audioContext = new (window.AudioContext || window.webkitAudioContext)();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audioBuffer = await audioContext.decodeAudioData(arrayBuffer);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audioElement.onloadedmetadata = ()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const duration = audioElement.duration;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fileDurationSpan.textContent = formatTime(duration);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startRange.max = duration;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endRange.max = duration;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startRange.value =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endRange.value = Math.min(30, duration);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updateDisplays();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drawWaveform();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uploadArea.style.display = 'none';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editorSection.style.display = 'block';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function drawWaveform()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if (!audioBuffer) return;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canvas.width = canvas.parentElement.clientWidth;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canvas.height = canvas.parentElement.clientHeight;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const rawData = audioBuffer.getChannelData(0);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samples = 150;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blockSz = Math.floor(rawData.length / samples);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filteredData = [];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for (let i = 0; i&lt;samples; i++)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let blockStart = blockSz * i;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let sum =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for (let j = 0; j&lt;blockSz; j++)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sum += Math.abs(rawData[blockStart + j]);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filteredData.push(sum / blockSz);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const maxVal = Math.max(...filteredData);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multiplier = maxVal === 0 ? 1 : Math.pow(maxVal, -1);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normalizedData = filteredData.map(n =&gt; n * multiplier);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canvasCtx.clearRect(0, 0, canvas.width, canvas.height);</w:t>
      </w:r>
      <w:r>
        <w:rPr>
          <w:u w:color="auto"/>
        </w:rPr>
        <w:t>﻿</w:t>
        <w:cr/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barWidth = canvas.width / samples;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let x = 0;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const isDark = htmlElement.getAttribute('data-theme') === 'dark';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barColor = isDark ? '#8b5cf6' : '#7c3aed';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for (let i = 0; i&lt;normalizedData.length; i++)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const barHeight = normalizedData[i] * canvas.height * 0.8;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canvasCtx.fillStyle = barColor;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canvasCtx.fillRect(x, (canvas.height - barHeight) / 2, barWidth - 2, barHeight);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x += barWidth;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function updateDisplays()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startVal = parseFloat(startRange.value);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endVal = parseFloat(endRange.value);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if (startVal &gt;= endVal)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startRange.value = Math.max(0, endVal - 0.5);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startDisplay.textContent = formatTime(startRange.value);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endDisplay.textContent = formatTime(endRange.value);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startRange.addEventListener('input', updateDisplays);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endRange.addEventListener('input', updateDisplays);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let isPlaying = 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playBtn.addEventListener('click', ()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startTime = parseFloat(startRange.value);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endTime = parseFloat(endRange.value);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if (isPlaying)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audioElement.pause();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playBtn.textContent = '▶ Прослухати';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isPlaying = 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return;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audioElement.currentTime = startTime;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audioElement.play();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playBtn.textContent = '⏸ Зупинити';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isPlaying = true;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const checkTime = ()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if (isPlaying&amp;&amp;audioElement.currentTime &gt;= endTime)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audioElement.pause();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playBtn.textContent = '▶ Прослухати';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isPlaying = 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audioElement.removeEventListener('timeupdate', checkTime);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audioElement.addEventListener('timeupdate', checkTime);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audioElement.addEventListener('ended', ()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playBtn.textContent = '▶ Прослухати';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isPlaying = 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saveBtn.addEventListener('click', async () =&gt;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startTime = parseFloat(startRange.value);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endTime = parseFloat(endRange.value);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applyFadeIn = document.getElementById('fadeInCheck').checked;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applyFadeOut = document.getElementById('fadeOutCheck').checked;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saveBtn.textContent = '⏳ Обробка...';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saveBtn.disabled = true;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const sampleRate = audioBuffer.sampleRate;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const startFrame = Math.floor(startTime * sampleRate);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const endFrame = Math.floor(endTime * sampleRate);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const frameCount = endFrame - startFrame;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const newBuffer = audioContext.createBuffer(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audioBuffer.numberOfChannels,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frameCount,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sampleRate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const fadeDuration = 1.5;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const fadeFrames = Math.floor(fadeDuration * sampleRate);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for (let i = 0; i&lt;audioBuffer.numberOfChannels; i++)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const channelData = audioBuffer.getChannelData(i);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const newChannelData = newBuffer.getChannelData(i);</w:t>
      </w:r>
      <w:r>
        <w:rPr>
          <w:u w:color="auto"/>
        </w:rPr>
        <w:t>﻿</w:t>
        <w:cr/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for (let f = 0; f&lt;frameCount; f++)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let sample = channelData[startFrame + f];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if (applyFadeIn&amp;&amp;f&lt;fadeFrames)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    sample *= (f / fadeFrames);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if (applyFadeOut&amp;&amp;f &gt; frameCount - fadeFrames)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    let distanceToEnd = frameCount - f;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    sample *= (distanceToEnd / fadeFrames);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    newChannelData[f] = sample;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    const wavBlob = bufferToWav(newBuffer);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const url = URL.createObjectURL(wavBlob);</w:t>
      </w:r>
      <w:r>
        <w:rPr>
          <w:u w:color="auto"/>
        </w:rPr>
        <w:t>﻿</w:t>
        <w:cr/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const a = document.createElement('a');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a.style.display = 'none';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a.href = url;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a.download = `ringtone_${originalFile.name.replace(/\.[^/.]+$/, "")}.wav`;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document.body.appendChild(a);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a.click();</w:t>
      </w:r>
      <w:r>
        <w:rPr>
          <w:u w:color="auto"/>
        </w:rPr>
        <w:t>﻿</w:t>
        <w:cr/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window.URL.revokeObjectURL(url);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 catch (err)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 xml:space="preserve">                alert('Помилка при створенні файлу: ' + </w: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begin"/>
      </w:r>
      <w:r>
        <w:instrText>HYPERLINK "/storage/emulated/0/Android/data/andes.oplus.documentsreader/cache/tempFolder/.temp/2026_10_09_15_11_27/err.me#err.me"</w:instrTex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separate"/>
      </w:r>
      <w:r>
        <w:rPr>
          <w:rFonts w:ascii="微软雅黑" w:eastAsia="微软雅黑" w:cs="微软雅黑"/>
          <w:color w:val="0000FF"/>
          <w:sz w:val="28"/>
          <w:u w:val="single" w:color="auto"/>
        </w:rPr>
        <w:t>err.me</w:t>
      </w:r>
      <w:r>
        <w:rPr>
          <w:rFonts w:ascii="微软雅黑" w:eastAsia="微软雅黑" w:cs="微软雅黑"/>
          <w:color w:val="0000FF"/>
          <w:sz w:val="28"/>
          <w:u w:val="single" w:color="auto"/>
        </w:rPr>
        <w:fldChar w:fldCharType="end"/>
      </w:r>
      <w:r>
        <w:rPr>
          <w:rFonts w:ascii="微软雅黑" w:eastAsia="微软雅黑" w:cs="微软雅黑"/>
          <w:sz w:val="28"/>
          <w:u w:color="auto"/>
        </w:rPr>
        <w:t>ssage);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 finally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saveBtn.textContent = '💾 Зберегти рингтон';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saveBtn.disabled = false;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function bufferToWav(buffer)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numOfChan = buffer.numberOfChannels;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length = buffer.length * numOfChan * 2 + 44;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const out = new DataView(new ArrayBuffer(length));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let channels = [];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let sampleRate = buffer.sampleRate;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let offset =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let pos = 0;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function writeString(str)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for (let i = 0; i&lt;str.length; i++)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out.setUint8(pos++, str.charCodeAt(i));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writeString('RIFF');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out.setUint32(pos, length - 8, true); pos += 4;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writeString('WAVE');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writeString('fmt 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out.setUint32(pos, 16, true); pos += 4;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out.setUint16(pos, 1, true); pos += 2;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out.setUint16(pos, numOfChan, true); pos += 2;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out.setUint32(pos, sampleRate, true); pos += 4;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out.setUint32(pos, sampleRate * 2 * numOfChan, true); pos += 4;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out.setUint16(pos, numOfChan * 2, true); pos += 2;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out.setUint16(pos, 16, true); pos += 2;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writeString('data');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out.setUint32(pos, length - pos - 4, true); pos += 4;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for (let i = 0; i&lt;buffer.numberOfChannels; i++)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channels.push(buffer.getChannelData(i));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while (offset&lt;buffer.length)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for (let i = 0; i&lt;numOfChan; i++)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let sample = Math.max(-1, Math.min(1, channels[i][offset]));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sample = (0.5 + sample&lt;0 ? sample * 32768 : sample * 32767);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out.setInt16(pos, sample, true);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    pos += 2;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    offset++;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            return new Blob([out.buffer], { type: 'audio/wav' });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&lt;/script&gt;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&lt;/html&gt;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27</Pages>
  <Words>1536</Words>
  <Characters>12491</Characters>
  <Lines>616</Lines>
  <Paragraphs>1</Paragraphs>
  <CharactersWithSpaces>19310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2026-10-09T07:11:55Z</dcterms:modified>
</cp:coreProperties>
</file>